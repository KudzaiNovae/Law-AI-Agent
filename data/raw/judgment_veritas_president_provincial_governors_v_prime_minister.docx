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g" ContentType="image/jp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74.160004pt;margin-top:72pt;width:.1pt;height:643.680pt;mso-position-horizontal-relative:page;mso-position-vertical-relative:page;z-index:-131" coordorigin="1483,1440" coordsize="2,12874">
            <v:shape style="position:absolute;left:1483;top:1440;width:2;height:12874" coordorigin="1483,1440" coordsize="0,12874" path="m1483,14314l1483,1440e" filled="f" stroked="t" strokeweight="1.08pt" strokecolor="#706464">
              <v:path arrowok="t"/>
            </v:shape>
          </v:group>
          <w10:wrap type="none"/>
        </w:pict>
      </w:r>
      <w:r>
        <w:rPr>
          <w:sz w:val="20"/>
          <w:szCs w:val="20"/>
        </w:rPr>
      </w:r>
    </w:p>
    <w:p>
      <w:pPr>
        <w:spacing w:before="1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6" w:after="0" w:line="240" w:lineRule="auto"/>
        <w:ind w:right="1051"/>
        <w:jc w:val="righ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HH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3"/>
        </w:rPr>
        <w:t>306-12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" w:after="0" w:line="203" w:lineRule="exact"/>
        <w:ind w:right="1046"/>
        <w:jc w:val="righ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  <w:position w:val="-1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  <w:position w:val="-1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7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96"/>
          <w:position w:val="-1"/>
        </w:rPr>
        <w:t>8542110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4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50" w:lineRule="auto"/>
        <w:ind w:left="814" w:right="2720" w:firstLine="-14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PRESIDENT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ZIMBABWE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ROBERT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GABRIEL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MUGABE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(In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hi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offici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69"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4"/>
        </w:rPr>
        <w:t>capacity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5"/>
        </w:rPr>
        <w:t>)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2" w:lineRule="exact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DAVID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1"/>
        </w:rPr>
        <w:t>KARIMANZIRA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CAI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98"/>
        </w:rPr>
        <w:t>MA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3"/>
        </w:rPr>
        <w:t>THEMA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MARTI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3"/>
        </w:rPr>
        <w:t>DINHA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2" w:lineRule="exact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AENEA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CHIGWEDERE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22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FABER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CHIDARIKIRE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2" w:lineRule="exact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JASON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MAX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KORERA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2"/>
        </w:rPr>
        <w:t>MACH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3"/>
          <w:w w:val="103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4"/>
          <w:w w:val="97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2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16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CHRISTOPHER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MUSHOHWE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1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ANGELINE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MASUKU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22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29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TOKOZILE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1"/>
        </w:rPr>
        <w:t>MATHUTHU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16" w:after="0" w:line="240" w:lineRule="auto"/>
        <w:ind w:left="829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1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2" w:lineRule="exact"/>
        <w:ind w:left="829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TITU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MALULEKE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" w:after="0" w:line="240" w:lineRule="auto"/>
        <w:ind w:left="829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1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94" w:lineRule="exact"/>
        <w:ind w:left="829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MINISTER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LOCAL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GOVERNMENT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RURAL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2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" w:after="0" w:line="240" w:lineRule="auto"/>
        <w:ind w:left="843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URBA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3"/>
        </w:rPr>
        <w:t>DEVELOPMENT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9" w:after="0" w:line="240" w:lineRule="auto"/>
        <w:ind w:left="843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versus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43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MORGA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RICHAR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1"/>
        </w:rPr>
        <w:t>TS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V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ANGIR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1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2" w:lineRule="exact"/>
        <w:ind w:left="850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hi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official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capacit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Prime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Min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3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908E90"/>
          <w:spacing w:val="5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ter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2" w:after="0" w:line="240" w:lineRule="auto"/>
        <w:ind w:left="850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Republic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Zimbabwe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hi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personal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1"/>
        </w:rPr>
        <w:t>capacity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50" w:lineRule="auto"/>
        <w:ind w:left="858" w:right="5428" w:firstLine="-14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HIGH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ZIMBABWE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2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98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7"/>
          <w:w w:val="99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102"/>
        </w:rPr>
        <w:t>IWES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103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19"/>
        </w:rPr>
        <w:t>EJP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186" w:lineRule="exact"/>
        <w:ind w:left="858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HARAR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2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908E90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908E9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26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Jun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10"/>
        </w:rPr>
        <w:t>20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76"/>
        </w:rPr>
        <w:t>1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-3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2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24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Jul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3"/>
        </w:rPr>
        <w:t>2012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865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Mr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  <w:i/>
        </w:rPr>
        <w:t>Hussein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2"/>
        </w:rPr>
        <w:t>applicants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11" w:lineRule="exact"/>
        <w:ind w:left="858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Adv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676769"/>
          <w:spacing w:val="0"/>
          <w:w w:val="100"/>
          <w:i/>
        </w:rPr>
        <w:t>T.</w:t>
      </w:r>
      <w:r>
        <w:rPr>
          <w:rFonts w:ascii="Times New Roman" w:hAnsi="Times New Roman" w:cs="Times New Roman" w:eastAsia="Times New Roman"/>
          <w:sz w:val="19"/>
          <w:szCs w:val="19"/>
          <w:color w:val="676769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  <w:i/>
        </w:rPr>
        <w:t>Mpofu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-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respondent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1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65" w:lineRule="auto"/>
        <w:ind w:left="872" w:right="928" w:firstLine="547"/>
        <w:jc w:val="both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CHIWESHE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JP: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applicant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see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100"/>
        </w:rPr>
        <w:t>le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-3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v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appeal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against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judgment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5"/>
        </w:rPr>
        <w:t>this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"/>
          <w:w w:val="100"/>
        </w:rPr>
        <w:t>g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-5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ante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unde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case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HH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273-12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(H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854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6"/>
          <w:w w:val="100"/>
        </w:rPr>
        <w:t>2</w:t>
      </w:r>
      <w:r>
        <w:rPr>
          <w:rFonts w:ascii="Times New Roman" w:hAnsi="Times New Roman" w:cs="Times New Roman" w:eastAsia="Times New Roman"/>
          <w:sz w:val="18"/>
          <w:szCs w:val="18"/>
          <w:color w:val="908E90"/>
          <w:spacing w:val="1"/>
          <w:w w:val="100"/>
        </w:rPr>
        <w:t>/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10).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case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applicant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ra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-5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908E9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908E90"/>
          <w:spacing w:val="3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point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  <w:i/>
        </w:rPr>
        <w:t>limine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sough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rel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provision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25"/>
        </w:rPr>
        <w:t>rl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25"/>
        </w:rPr>
        <w:t>8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9"/>
          <w:w w:val="125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Rule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3"/>
        </w:rPr>
        <w:t>to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preclude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respondent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applicant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fro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pursuin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applicatio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against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first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applicant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ground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prio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8"/>
          <w:szCs w:val="18"/>
          <w:color w:val="52505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bee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obtained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dismisse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676769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97979"/>
          <w:spacing w:val="0"/>
          <w:w w:val="101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jc w:val="both"/>
        <w:spacing w:after="0"/>
        <w:sectPr>
          <w:type w:val="continuous"/>
          <w:pgSz w:w="12240" w:h="15840"/>
          <w:pgMar w:top="1480" w:bottom="280" w:left="1720" w:right="1720"/>
        </w:sectPr>
      </w:pPr>
      <w:rPr/>
    </w:p>
    <w:p>
      <w:pPr>
        <w:spacing w:before="3" w:after="0" w:line="130" w:lineRule="exact"/>
        <w:jc w:val="left"/>
        <w:rPr>
          <w:sz w:val="13"/>
          <w:szCs w:val="13"/>
        </w:rPr>
      </w:pPr>
      <w:rPr/>
      <w:r>
        <w:rPr/>
        <w:pict>
          <v:group style="position:absolute;margin-left:73.440002pt;margin-top:71.820pt;width:.54pt;height:387.72pt;mso-position-horizontal-relative:page;mso-position-vertical-relative:page;z-index:-130" coordorigin="1469,1436" coordsize="11,7754">
            <v:group style="position:absolute;left:1476;top:1440;width:2;height:5040" coordorigin="1476,1440" coordsize="2,5040">
              <v:shape style="position:absolute;left:1476;top:1440;width:2;height:5040" coordorigin="1476,1440" coordsize="0,5040" path="m1476,6480l1476,1440e" filled="f" stroked="t" strokeweight=".36pt" strokecolor="#878383">
                <v:path arrowok="t"/>
              </v:shape>
            </v:group>
            <v:group style="position:absolute;left:1472;top:6538;width:2;height:2650" coordorigin="1472,6538" coordsize="2,2650">
              <v:shape style="position:absolute;left:1472;top:6538;width:2;height:2650" coordorigin="1472,6538" coordsize="0,2650" path="m1472,9187l1472,6538e" filled="f" stroked="t" strokeweight=".36pt" strokecolor="#878383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38.399994pt;margin-top:72.180pt;width:202.32pt;height:.1pt;mso-position-horizontal-relative:page;mso-position-vertical-relative:page;z-index:-129" coordorigin="6768,1444" coordsize="4046,2">
            <v:shape style="position:absolute;left:6768;top:1444;width:4046;height:2" coordorigin="6768,1444" coordsize="4046,0" path="m6768,1444l10814,1444e" filled="f" stroked="t" strokeweight=".36pt" strokecolor="#809CAF">
              <v:path arrowok="t"/>
            </v:shape>
          </v:group>
          <w10:wrap type="none"/>
        </w:pict>
      </w:r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6" w:after="0" w:line="240" w:lineRule="auto"/>
        <w:ind w:left="886" w:right="-20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</w:rPr>
        <w:t>2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11" w:after="0" w:line="240" w:lineRule="auto"/>
        <w:ind w:left="886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HH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306-12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20" w:after="0" w:line="240" w:lineRule="auto"/>
        <w:ind w:left="872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8542/10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380" w:lineRule="auto"/>
        <w:ind w:left="879" w:right="947" w:firstLine="-7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preliminar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6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issue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grante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8"/>
        </w:rPr>
        <w:t>applicant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8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file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opposin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paper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matte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coul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determine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7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merits.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11" w:after="0" w:line="380" w:lineRule="auto"/>
        <w:ind w:left="872" w:right="942" w:firstLine="554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applicant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7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wis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appeal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against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decision.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 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9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file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present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paper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seekin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5"/>
          <w:w w:val="11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appeal.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11" w:after="0" w:line="382" w:lineRule="auto"/>
        <w:ind w:left="812" w:right="972" w:firstLine="583"/>
        <w:jc w:val="righ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respondent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9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oppose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grant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appeal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three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grounds.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 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Firstl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4"/>
          <w:w w:val="100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11"/>
        </w:rPr>
        <w:t>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1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question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7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authorit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deponent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foundin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5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affidavi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9"/>
          <w:w w:val="108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0"/>
          <w:w w:val="174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Mr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D.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Mangot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3"/>
          <w:w w:val="107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0"/>
          <w:w w:val="145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Secretar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Justice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Legal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Affairs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depose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foundin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affidavit.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6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Secondly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6"/>
        </w:rPr>
        <w:t>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6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argue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orde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1"/>
        </w:rPr>
        <w:t>sough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1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0"/>
          <w:w w:val="11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appeale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procedural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rulin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appealable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eve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Court.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 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merit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case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respondent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4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argue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Supreme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alread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pronounce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5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itsel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matte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case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Zimbabwe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Lawyers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Human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Right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Ano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v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President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Republic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Zimbabwe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2000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4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777577"/>
          <w:spacing w:val="0"/>
          <w:w w:val="144"/>
        </w:rPr>
        <w:t>(</w:t>
      </w:r>
      <w:r>
        <w:rPr>
          <w:rFonts w:ascii="Arial" w:hAnsi="Arial" w:cs="Arial" w:eastAsia="Arial"/>
          <w:sz w:val="17"/>
          <w:szCs w:val="17"/>
          <w:color w:val="777577"/>
          <w:spacing w:val="0"/>
          <w:w w:val="144"/>
        </w:rPr>
        <w:t>I</w:t>
      </w:r>
      <w:r>
        <w:rPr>
          <w:rFonts w:ascii="Arial" w:hAnsi="Arial" w:cs="Arial" w:eastAsia="Arial"/>
          <w:sz w:val="17"/>
          <w:szCs w:val="17"/>
          <w:color w:val="777577"/>
          <w:spacing w:val="0"/>
          <w:w w:val="144"/>
        </w:rPr>
        <w:t>)</w:t>
      </w:r>
      <w:r>
        <w:rPr>
          <w:rFonts w:ascii="Arial" w:hAnsi="Arial" w:cs="Arial" w:eastAsia="Arial"/>
          <w:sz w:val="17"/>
          <w:szCs w:val="17"/>
          <w:color w:val="777577"/>
          <w:spacing w:val="-25"/>
          <w:w w:val="144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ZLR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274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1"/>
        </w:rPr>
        <w:t>(S)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hel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President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ca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sue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offi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"/>
          <w:w w:val="100"/>
        </w:rPr>
        <w:t>c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ial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capacit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without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9" w:after="0" w:line="192" w:lineRule="exact"/>
        <w:ind w:left="886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  <w:position w:val="-1"/>
        </w:rPr>
        <w:t>court.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5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383" w:lineRule="auto"/>
        <w:ind w:left="879" w:right="946" w:firstLine="1116"/>
        <w:jc w:val="both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agree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applicant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8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applicatio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0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appeal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nee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5"/>
        </w:rPr>
        <w:t>be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clogge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undu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formality.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7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9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ee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appl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7"/>
          <w:w w:val="75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catio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coul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bee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made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orally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5"/>
        </w:rPr>
        <w:t>court'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5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0"/>
          <w:w w:val="115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decisio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bee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made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av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7"/>
          <w:w w:val="100"/>
        </w:rPr>
        <w:t>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able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time.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 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reaso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6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6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authenticit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7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otherwise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8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Mr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10"/>
        </w:rPr>
        <w:t>Mangota'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1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2"/>
          <w:w w:val="11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foundin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affida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7"/>
          <w:w w:val="100"/>
        </w:rPr>
        <w:t>v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2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irrelevant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issue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at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9" w:after="0" w:line="192" w:lineRule="exact"/>
        <w:ind w:left="886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5"/>
          <w:position w:val="-1"/>
        </w:rPr>
        <w:t>hand.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5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381" w:lineRule="auto"/>
        <w:ind w:left="879" w:right="935" w:firstLine="554"/>
        <w:jc w:val="both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procedural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rulin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appeala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"/>
          <w:w w:val="109"/>
        </w:rPr>
        <w:t>b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9"/>
        </w:rPr>
        <w:t>l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-9"/>
          <w:w w:val="109"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?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  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6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answe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questio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6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must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affirmative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provide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appeal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7"/>
          <w:w w:val="109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9"/>
        </w:rPr>
        <w:t>ranted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9"/>
        </w:rPr>
        <w:t>.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13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vie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consistent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1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decision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Supreme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Jesse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v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Chioz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1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-9"/>
          <w:w w:val="100"/>
        </w:rPr>
        <w:t>9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96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(1)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ZLR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341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(S).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18"/>
        </w:rPr>
        <w:t>Further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18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"/>
          <w:w w:val="11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43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(2)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4"/>
        </w:rPr>
        <w:t>High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4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Act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8"/>
        </w:rPr>
        <w:t>provides: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10" w:after="0" w:line="240" w:lineRule="auto"/>
        <w:ind w:left="1401" w:right="5402"/>
        <w:jc w:val="center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"(2)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appeal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shall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lie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234"/>
        </w:rPr>
        <w:t>-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0" w:lineRule="auto"/>
        <w:ind w:left="1707" w:right="951" w:firstLine="-274"/>
        <w:jc w:val="both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(d)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fro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8"/>
        </w:rPr>
        <w:t>interlocutor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8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-2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orde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interlocutor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judgment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made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give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judge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Hig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without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-2"/>
          <w:w w:val="100"/>
        </w:rPr>
        <w:t>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eave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judge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or,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bee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refused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without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judge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Supreme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except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follo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7"/>
          <w:w w:val="107"/>
        </w:rPr>
        <w:t>w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7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1"/>
          <w:w w:val="107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2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21"/>
        </w:rPr>
        <w:t>cases-"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4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362" w:lineRule="auto"/>
        <w:ind w:left="886" w:right="931" w:firstLine="547"/>
        <w:jc w:val="both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See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als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Mwatsak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v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IC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4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Zimbabwe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1998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3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646264"/>
          <w:spacing w:val="0"/>
          <w:w w:val="139"/>
        </w:rPr>
        <w:t>(</w:t>
      </w:r>
      <w:r>
        <w:rPr>
          <w:rFonts w:ascii="Arial" w:hAnsi="Arial" w:cs="Arial" w:eastAsia="Arial"/>
          <w:sz w:val="17"/>
          <w:szCs w:val="17"/>
          <w:color w:val="646264"/>
          <w:spacing w:val="0"/>
          <w:w w:val="139"/>
        </w:rPr>
        <w:t>I</w:t>
      </w:r>
      <w:r>
        <w:rPr>
          <w:rFonts w:ascii="Arial" w:hAnsi="Arial" w:cs="Arial" w:eastAsia="Arial"/>
          <w:sz w:val="17"/>
          <w:szCs w:val="17"/>
          <w:color w:val="646264"/>
          <w:spacing w:val="0"/>
          <w:w w:val="139"/>
        </w:rPr>
        <w:t>)</w:t>
      </w:r>
      <w:r>
        <w:rPr>
          <w:rFonts w:ascii="Arial" w:hAnsi="Arial" w:cs="Arial" w:eastAsia="Arial"/>
          <w:sz w:val="17"/>
          <w:szCs w:val="17"/>
          <w:color w:val="646264"/>
          <w:spacing w:val="6"/>
          <w:w w:val="13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ZLR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75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0"/>
          <w:w w:val="75"/>
        </w:rPr>
        <w:t>  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3"/>
          <w:w w:val="75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2"/>
          <w:w w:val="100"/>
        </w:rPr>
        <w:t>(</w:t>
      </w:r>
      <w:r>
        <w:rPr>
          <w:rFonts w:ascii="Times New Roman" w:hAnsi="Times New Roman" w:cs="Times New Roman" w:eastAsia="Times New Roman"/>
          <w:sz w:val="17"/>
          <w:szCs w:val="17"/>
          <w:color w:val="4F4F4F"/>
          <w:spacing w:val="-7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"/>
          <w:w w:val="108"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VITTlE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5"/>
          <w:w w:val="108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777577"/>
          <w:spacing w:val="0"/>
          <w:w w:val="100"/>
        </w:rPr>
        <w:t>J</w:t>
      </w:r>
      <w:r>
        <w:rPr>
          <w:rFonts w:ascii="Times New Roman" w:hAnsi="Times New Roman" w:cs="Times New Roman" w:eastAsia="Times New Roman"/>
          <w:sz w:val="19"/>
          <w:szCs w:val="19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discusse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detail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8"/>
        </w:rPr>
        <w:t>distinctio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8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betwee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ruling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simple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interlocutor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9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-5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orde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-8"/>
          <w:w w:val="109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.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42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5"/>
          <w:i/>
        </w:rPr>
        <w:t>South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5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Cape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Cor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p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v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Engineerin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Mgm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77577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SVC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646264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1977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(3)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SA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(A)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8"/>
        </w:rPr>
        <w:t>CORBETT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3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AJ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sa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about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interlocutor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7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-3"/>
          <w:w w:val="107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orders: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24" w:after="0" w:line="256" w:lineRule="auto"/>
        <w:ind w:left="1758" w:right="996" w:firstLine="-324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"(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5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646264"/>
          <w:spacing w:val="0"/>
          <w:w w:val="125"/>
        </w:rPr>
        <w:t>I</w:t>
      </w:r>
      <w:r>
        <w:rPr>
          <w:rFonts w:ascii="Arial" w:hAnsi="Arial" w:cs="Arial" w:eastAsia="Arial"/>
          <w:sz w:val="17"/>
          <w:szCs w:val="17"/>
          <w:color w:val="646264"/>
          <w:spacing w:val="0"/>
          <w:w w:val="126"/>
        </w:rPr>
        <w:t>n</w:t>
      </w:r>
      <w:r>
        <w:rPr>
          <w:rFonts w:ascii="Arial" w:hAnsi="Arial" w:cs="Arial" w:eastAsia="Arial"/>
          <w:sz w:val="17"/>
          <w:szCs w:val="17"/>
          <w:color w:val="646264"/>
          <w:spacing w:val="-2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wide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general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9"/>
        </w:rPr>
        <w:t>sens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-16"/>
          <w:w w:val="109"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0"/>
          <w:w w:val="174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term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11"/>
        </w:rPr>
        <w:t>'interlocutor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7"/>
          <w:w w:val="112"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0"/>
          <w:w w:val="171"/>
        </w:rPr>
        <w:t>'</w:t>
      </w:r>
      <w:r>
        <w:rPr>
          <w:rFonts w:ascii="Times New Roman" w:hAnsi="Times New Roman" w:cs="Times New Roman" w:eastAsia="Times New Roman"/>
          <w:sz w:val="17"/>
          <w:szCs w:val="17"/>
          <w:color w:val="999799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refer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all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11"/>
        </w:rPr>
        <w:t>orders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1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pronounce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upon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matter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8"/>
        </w:rPr>
        <w:t>incidental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-1"/>
          <w:w w:val="108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mai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dispute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6"/>
        </w:rPr>
        <w:t>preparatory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6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durin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progres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of,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litigation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But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order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kin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777577"/>
          <w:spacing w:val="0"/>
          <w:w w:val="107"/>
        </w:rPr>
        <w:t>divided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7" w:after="0" w:line="192" w:lineRule="exact"/>
        <w:ind w:left="1732" w:right="5725"/>
        <w:jc w:val="center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  <w:position w:val="-1"/>
        </w:rPr>
        <w:t>int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  <w:position w:val="-1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2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  <w:position w:val="-1"/>
        </w:rPr>
        <w:t>tw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0"/>
          <w:position w:val="-1"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13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46264"/>
          <w:spacing w:val="0"/>
          <w:w w:val="108"/>
          <w:position w:val="-1"/>
        </w:rPr>
        <w:t>classes,: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16" w:after="0" w:line="240" w:lineRule="auto"/>
        <w:ind w:right="1543"/>
        <w:jc w:val="right"/>
        <w:rPr>
          <w:rFonts w:ascii="Times New Roman" w:hAnsi="Times New Roman" w:cs="Times New Roman" w:eastAsia="Times New Roman"/>
          <w:sz w:val="61"/>
          <w:szCs w:val="61"/>
        </w:rPr>
      </w:pPr>
      <w:rPr/>
      <w:r>
        <w:rPr>
          <w:rFonts w:ascii="Times New Roman" w:hAnsi="Times New Roman" w:cs="Times New Roman" w:eastAsia="Times New Roman"/>
          <w:sz w:val="61"/>
          <w:szCs w:val="61"/>
          <w:color w:val="D1C8E2"/>
          <w:spacing w:val="0"/>
          <w:w w:val="103"/>
          <w:i/>
        </w:rPr>
        <w:t>J</w:t>
      </w:r>
      <w:r>
        <w:rPr>
          <w:rFonts w:ascii="Times New Roman" w:hAnsi="Times New Roman" w:cs="Times New Roman" w:eastAsia="Times New Roman"/>
          <w:sz w:val="61"/>
          <w:szCs w:val="61"/>
          <w:color w:val="000000"/>
          <w:spacing w:val="0"/>
          <w:w w:val="100"/>
        </w:rPr>
      </w:r>
    </w:p>
    <w:p>
      <w:pPr>
        <w:jc w:val="right"/>
        <w:spacing w:after="0"/>
        <w:sectPr>
          <w:pgSz w:w="12240" w:h="15840"/>
          <w:pgMar w:top="1480" w:bottom="280" w:left="1720" w:right="1720"/>
        </w:sectPr>
      </w:pPr>
      <w:rPr/>
    </w:p>
    <w:p>
      <w:pPr>
        <w:spacing w:before="7" w:after="0" w:line="140" w:lineRule="exact"/>
        <w:jc w:val="left"/>
        <w:rPr>
          <w:sz w:val="14"/>
          <w:szCs w:val="14"/>
        </w:rPr>
      </w:pPr>
      <w:rPr/>
      <w:r>
        <w:rPr/>
        <w:pict>
          <v:group style="position:absolute;margin-left:79.616997pt;margin-top:72.292816pt;width:.1pt;height:50.461817pt;mso-position-horizontal-relative:page;mso-position-vertical-relative:page;z-index:-128" coordorigin="1592,1446" coordsize="2,1009">
            <v:shape style="position:absolute;left:1592;top:1446;width:2;height:1009" coordorigin="1592,1446" coordsize="0,1009" path="m1592,2455l1592,1446e" filled="f" stroked="t" strokeweight="2.137369pt" strokecolor="#645B57">
              <v:path arrowok="t"/>
            </v:shape>
          </v:group>
          <w10:wrap type="none"/>
        </w:pict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5" w:after="0" w:line="240" w:lineRule="auto"/>
        <w:ind w:right="1087"/>
        <w:jc w:val="righ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pict>
          <v:group style="position:absolute;margin-left:109.718277pt;margin-top:-28.032455pt;width:176.689174pt;height:.1pt;mso-position-horizontal-relative:page;mso-position-vertical-relative:paragraph;z-index:-127" coordorigin="2194,-561" coordsize="3534,2">
            <v:shape style="position:absolute;left:2194;top:-561;width:3534;height:2" coordorigin="2194,-561" coordsize="3534,0" path="m2194,-561l5728,-561e" filled="f" stroked="t" strokeweight=".712456pt" strokecolor="#A0BCCC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19"/>
          <w:szCs w:val="19"/>
          <w:color w:val="828282"/>
          <w:spacing w:val="0"/>
          <w:w w:val="99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color w:val="000000"/>
          <w:spacing w:val="0"/>
          <w:w w:val="100"/>
        </w:rPr>
      </w:r>
    </w:p>
    <w:p>
      <w:pPr>
        <w:spacing w:before="0" w:after="0" w:line="205" w:lineRule="exact"/>
        <w:ind w:right="1099"/>
        <w:jc w:val="righ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Hll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1"/>
        </w:rPr>
        <w:t>306-12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40" w:lineRule="auto"/>
        <w:ind w:right="1093"/>
        <w:jc w:val="righ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4"/>
        </w:rPr>
        <w:t>854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9"/>
          <w:w w:val="104"/>
        </w:rPr>
        <w:t>2</w:t>
      </w:r>
      <w:r>
        <w:rPr>
          <w:rFonts w:ascii="Times New Roman" w:hAnsi="Times New Roman" w:cs="Times New Roman" w:eastAsia="Times New Roman"/>
          <w:sz w:val="18"/>
          <w:szCs w:val="18"/>
          <w:color w:val="B1B1B1"/>
          <w:spacing w:val="1"/>
          <w:w w:val="112"/>
        </w:rPr>
        <w:t>/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3"/>
        </w:rPr>
        <w:t>10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1174"/>
        <w:jc w:val="right"/>
        <w:tabs>
          <w:tab w:pos="58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828282"/>
          <w:w w:val="101"/>
        </w:rPr>
        <w:t>(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w w:val="101"/>
        </w:rPr>
        <w:t>)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w w:val="10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828282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Those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whi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0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final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definitive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effect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mai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action: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40" w:lineRule="auto"/>
        <w:ind w:right="1117"/>
        <w:jc w:val="right"/>
        <w:tabs>
          <w:tab w:pos="5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828282"/>
          <w:w w:val="104"/>
        </w:rPr>
        <w:t>(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w w:val="103"/>
        </w:rPr>
        <w:t>ii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w w:val="104"/>
        </w:rPr>
        <w:t>)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w w:val="10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828282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Those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known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simple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(or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99"/>
        </w:rPr>
        <w:t>pur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98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69"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3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y)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interlocutor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order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prope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98"/>
        </w:rPr>
        <w:t>which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40" w:lineRule="auto"/>
        <w:ind w:left="104" w:right="-20"/>
        <w:jc w:val="left"/>
        <w:tabs>
          <w:tab w:pos="2440" w:val="left"/>
        </w:tabs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0"/>
          <w:w w:val="323"/>
        </w:rPr>
        <w:t>•</w:t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0"/>
          <w:w w:val="100"/>
        </w:rPr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not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1"/>
          <w:w w:val="101"/>
        </w:rPr>
        <w:t>.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42"/>
        </w:rPr>
        <w:t>"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7" w:after="0" w:line="356" w:lineRule="auto"/>
        <w:ind w:left="831" w:right="1077"/>
        <w:jc w:val="both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first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clas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order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appealable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7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normal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course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event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while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secon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clas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is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appealable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onl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2"/>
        </w:rPr>
        <w:t>court.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11" w:after="0" w:line="362" w:lineRule="auto"/>
        <w:ind w:left="831" w:right="1049" w:firstLine="527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There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doub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face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point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  <w:i/>
        </w:rPr>
        <w:t>limine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raise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3"/>
        </w:rPr>
        <w:t>ap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"/>
          <w:w w:val="104"/>
        </w:rPr>
        <w:t>p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69"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99"/>
        </w:rPr>
        <w:t>icants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99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97"/>
        </w:rPr>
        <w:t>woul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98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bee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dispotive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applicatio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merits.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3"/>
          <w:w w:val="100"/>
        </w:rPr>
        <w:t> </w:t>
      </w:r>
      <w:r>
        <w:rPr>
          <w:rFonts w:ascii="Arial" w:hAnsi="Arial" w:cs="Arial" w:eastAsia="Arial"/>
          <w:sz w:val="18"/>
          <w:szCs w:val="18"/>
          <w:color w:val="706E70"/>
          <w:spacing w:val="0"/>
          <w:w w:val="100"/>
        </w:rPr>
        <w:t>It</w:t>
      </w:r>
      <w:r>
        <w:rPr>
          <w:rFonts w:ascii="Arial" w:hAnsi="Arial" w:cs="Arial" w:eastAsia="Arial"/>
          <w:sz w:val="18"/>
          <w:szCs w:val="18"/>
          <w:color w:val="706E70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point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procedure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rathe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tha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substance.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9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706E70"/>
          <w:spacing w:val="0"/>
          <w:w w:val="100"/>
        </w:rPr>
        <w:t>It</w:t>
      </w:r>
      <w:r>
        <w:rPr>
          <w:rFonts w:ascii="Arial" w:hAnsi="Arial" w:cs="Arial" w:eastAsia="Arial"/>
          <w:sz w:val="17"/>
          <w:szCs w:val="17"/>
          <w:color w:val="706E70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merel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sough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ba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applicatio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grounds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rule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6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6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bee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complie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with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reaso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applicant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cannot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approac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7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appeal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without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2"/>
        </w:rPr>
        <w:t>court.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6" w:after="0" w:line="365" w:lineRule="auto"/>
        <w:ind w:left="823" w:right="1068" w:firstLine="549"/>
        <w:jc w:val="both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Shoul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appeal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grante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requeste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applicant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?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7"/>
          <w:w w:val="106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98"/>
        </w:rPr>
        <w:t>pplican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98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2"/>
          <w:w w:val="117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B1B1B1"/>
          <w:spacing w:val="0"/>
          <w:w w:val="200"/>
        </w:rPr>
        <w:t>'</w:t>
      </w:r>
      <w:r>
        <w:rPr>
          <w:rFonts w:ascii="Times New Roman" w:hAnsi="Times New Roman" w:cs="Times New Roman" w:eastAsia="Times New Roman"/>
          <w:sz w:val="18"/>
          <w:szCs w:val="18"/>
          <w:color w:val="B1B1B1"/>
          <w:spacing w:val="0"/>
          <w:w w:val="2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mai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argument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matt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7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immense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interest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shoul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clarifie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Supreme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Howeve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1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36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Supreme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alread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adjudicate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legal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sta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6"/>
          <w:w w:val="100"/>
        </w:rPr>
        <w:t>u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18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Hig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Court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Rules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color w:val="706E70"/>
          <w:spacing w:val="0"/>
          <w:w w:val="138"/>
        </w:rPr>
        <w:t>It</w:t>
      </w:r>
      <w:r>
        <w:rPr>
          <w:rFonts w:ascii="Arial" w:hAnsi="Arial" w:cs="Arial" w:eastAsia="Arial"/>
          <w:sz w:val="17"/>
          <w:szCs w:val="17"/>
          <w:color w:val="706E70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so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Zimbabwe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Lawyer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  <w:i/>
        </w:rPr>
        <w:t>Human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  <w:i/>
        </w:rPr>
        <w:t>Righ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5"/>
          <w:w w:val="100"/>
          <w:i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case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  <w:i/>
        </w:rPr>
        <w:t>supra.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doub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min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Pre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2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dent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othe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membe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executive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ca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be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2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ue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hi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official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capacit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without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leave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Court.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4" w:lineRule="exact"/>
        <w:ind w:right="1106"/>
        <w:jc w:val="righ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event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5"/>
          <w:w w:val="87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3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dispute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there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8"/>
          <w:w w:val="100"/>
        </w:rPr>
        <w:t>m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case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2"/>
          <w:w w:val="101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0"/>
          <w:w w:val="136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past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99"/>
        </w:rPr>
        <w:t>pendin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6"/>
          <w:w w:val="100"/>
        </w:rPr>
        <w:t>g</w:t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0"/>
          <w:w w:val="136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95"/>
        </w:rPr>
        <w:t>in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8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365" w:lineRule="auto"/>
        <w:ind w:left="831" w:right="1086" w:firstLine="-7"/>
        <w:jc w:val="both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president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bee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4"/>
          <w:w w:val="105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5"/>
        </w:rPr>
        <w:t>ue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5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7"/>
          <w:w w:val="105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1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1"/>
        </w:rPr>
        <w:t>offici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"/>
          <w:w w:val="101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69"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1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1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7"/>
          <w:w w:val="101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12"/>
          <w:w w:val="101"/>
        </w:rPr>
        <w:t>p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5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5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11"/>
          <w:w w:val="7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99"/>
        </w:rPr>
        <w:t>ty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2"/>
        </w:rPr>
        <w:t>sim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6"/>
          <w:w w:val="102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7"/>
          <w:w w:val="69"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2"/>
          <w:w w:val="106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107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obje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2"/>
          <w:w w:val="100"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2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2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2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v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been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raise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partie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courts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fact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tend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confirm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applicant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5"/>
          <w:w w:val="101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0"/>
          <w:w w:val="160"/>
        </w:rPr>
        <w:t>'</w:t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position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4"/>
          <w:w w:val="7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17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unprecedente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u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4"/>
          <w:w w:val="13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uppor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6"/>
          <w:w w:val="99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6"/>
          <w:w w:val="116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98"/>
        </w:rPr>
        <w:t>ble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1"/>
        </w:rPr>
        <w:t>law.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4" w:after="0" w:line="365" w:lineRule="auto"/>
        <w:ind w:left="831" w:right="1098" w:firstLine="541"/>
        <w:jc w:val="left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these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reason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woul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5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B1B1B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B1B1B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hereb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1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3"/>
          <w:w w:val="100"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orde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6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8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5"/>
          <w:w w:val="100"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applicatio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7"/>
          <w:w w:val="69"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2"/>
        </w:rPr>
        <w:t>eave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7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appeal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6"/>
          <w:w w:val="100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3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</w:rPr>
        <w:t>ss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5"/>
          <w:w w:val="100"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1"/>
        </w:rPr>
        <w:t>costs.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1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14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35.359994pt;height:19.440pt;mso-position-horizontal-relative:char;mso-position-vertical-relative:line" type="#_x0000_t75">
            <v:imagedata r:id="rId5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6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823" w:right="3879"/>
        <w:jc w:val="both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2"/>
          <w:w w:val="100"/>
          <w:i/>
        </w:rPr>
        <w:t>u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  <w:i/>
        </w:rPr>
        <w:t>ss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3"/>
          <w:w w:val="100"/>
          <w:i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Ranchho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16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color w:val="828282"/>
          <w:spacing w:val="0"/>
          <w:w w:val="100"/>
          <w:i/>
        </w:rPr>
        <w:t>&amp;</w:t>
      </w:r>
      <w:r>
        <w:rPr>
          <w:rFonts w:ascii="Arial" w:hAnsi="Arial" w:cs="Arial" w:eastAsia="Arial"/>
          <w:sz w:val="17"/>
          <w:szCs w:val="17"/>
          <w:color w:val="828282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  <w:i/>
        </w:rPr>
        <w:t>Co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2"/>
        </w:rPr>
        <w:t>applicant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4"/>
          <w:w w:val="103"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0"/>
          <w:w w:val="160"/>
        </w:rPr>
        <w:t>'</w:t>
      </w:r>
      <w:r>
        <w:rPr>
          <w:rFonts w:ascii="Times New Roman" w:hAnsi="Times New Roman" w:cs="Times New Roman" w:eastAsia="Times New Roman"/>
          <w:sz w:val="18"/>
          <w:szCs w:val="18"/>
          <w:color w:val="A1A1A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7"/>
          <w:w w:val="69"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egal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practi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0"/>
          <w:w w:val="100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5"/>
          <w:w w:val="100"/>
        </w:rPr>
        <w:t>i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</w:rPr>
        <w:t>oners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40" w:lineRule="auto"/>
        <w:ind w:left="816" w:right="3668"/>
        <w:jc w:val="both"/>
        <w:rPr>
          <w:rFonts w:ascii="Times New Roman" w:hAnsi="Times New Roman" w:cs="Times New Roman" w:eastAsia="Times New Roman"/>
          <w:sz w:val="18"/>
          <w:szCs w:val="18"/>
        </w:rPr>
      </w:pPr>
      <w:rPr/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Dub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0"/>
          <w:i/>
        </w:rPr>
        <w:t>Manikai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-10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color w:val="828282"/>
          <w:spacing w:val="0"/>
          <w:w w:val="131"/>
          <w:i/>
        </w:rPr>
        <w:t>&amp;</w:t>
      </w:r>
      <w:r>
        <w:rPr>
          <w:rFonts w:ascii="Arial" w:hAnsi="Arial" w:cs="Arial" w:eastAsia="Arial"/>
          <w:sz w:val="17"/>
          <w:szCs w:val="17"/>
          <w:color w:val="828282"/>
          <w:spacing w:val="-8"/>
          <w:w w:val="131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  <w:i/>
        </w:rPr>
        <w:t>Hw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-6"/>
          <w:w w:val="100"/>
          <w:i/>
        </w:rPr>
        <w:t>a</w:t>
      </w:r>
      <w:r>
        <w:rPr>
          <w:rFonts w:ascii="Times New Roman" w:hAnsi="Times New Roman" w:cs="Times New Roman" w:eastAsia="Times New Roman"/>
          <w:sz w:val="18"/>
          <w:szCs w:val="18"/>
          <w:color w:val="939193"/>
          <w:spacing w:val="-7"/>
          <w:w w:val="100"/>
          <w:i/>
        </w:rPr>
        <w:t>c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  <w:i/>
        </w:rPr>
        <w:t>ha,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5"/>
          <w:w w:val="103"/>
        </w:rPr>
        <w:t>r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3"/>
        </w:rPr>
        <w:t>esponde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5"/>
          <w:w w:val="103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8"/>
          <w:w w:val="103"/>
        </w:rPr>
        <w:t>t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0"/>
          <w:w w:val="103"/>
        </w:rPr>
        <w:t>'s</w:t>
      </w:r>
      <w:r>
        <w:rPr>
          <w:rFonts w:ascii="Times New Roman" w:hAnsi="Times New Roman" w:cs="Times New Roman" w:eastAsia="Times New Roman"/>
          <w:sz w:val="18"/>
          <w:szCs w:val="18"/>
          <w:color w:val="828282"/>
          <w:spacing w:val="4"/>
          <w:w w:val="103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-2"/>
          <w:w w:val="100"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ega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18"/>
          <w:szCs w:val="18"/>
          <w:color w:val="575656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706E70"/>
          <w:spacing w:val="0"/>
          <w:w w:val="100"/>
        </w:rPr>
        <w:t>practitioners</w:t>
      </w:r>
      <w:r>
        <w:rPr>
          <w:rFonts w:ascii="Times New Roman" w:hAnsi="Times New Roman" w:cs="Times New Roman" w:eastAsia="Times New Roman"/>
          <w:sz w:val="18"/>
          <w:szCs w:val="18"/>
          <w:color w:val="000000"/>
          <w:spacing w:val="0"/>
          <w:w w:val="100"/>
        </w:rPr>
      </w:r>
    </w:p>
    <w:sectPr>
      <w:pgSz w:w="12240" w:h="15840"/>
      <w:pgMar w:top="148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2013-01-29T09:24:04Z</dcterms:created>
  <dcterms:modified xsi:type="dcterms:W3CDTF">2013-01-29T09:24:04Z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2012-07-27T00:00:00Z</vt:filetime>
  </property>
  <property fmtid="{D5CDD505-2E9C-101B-9397-08002B2CF9AE}" pid="3" name="LastSaved">
    <vt:filetime>2013-01-29T00:00:00Z</vt:filetime>
  </property>
</Properties>
</file>